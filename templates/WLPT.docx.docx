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4D1CF14" w14:textId="77777777" w:rsidR="00077E5A" w:rsidRPr="00A71B65" w:rsidRDefault="00077E5A" w:rsidP="00077E5A">
      <w:pPr>
        <w:spacing w:after="0"/>
        <w:rPr>
          <w:color w:val="000000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995"/>
        <w:gridCol w:w="334"/>
        <w:gridCol w:w="2594"/>
        <w:gridCol w:w="61"/>
        <w:gridCol w:w="2579"/>
        <w:gridCol w:w="2594"/>
        <w:gridCol w:w="1878"/>
        <w:gridCol w:w="761"/>
        <w:gridCol w:w="2594"/>
      </w:tblGrid>
      <w:tr w:rsidR="00077E5A" w:rsidRPr="00A71B65" w14:paraId="7B2CFCFA" w14:textId="77777777" w:rsidTr="00E51E46">
        <w:trPr>
          <w:trHeight w:val="341"/>
        </w:trPr>
        <w:tc>
          <w:tcPr>
            <w:tcW w:w="431" w:type="pc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7E3BC"/>
            <w:vAlign w:val="center"/>
          </w:tcPr>
          <w:p w14:paraId="0001D57C" w14:textId="77777777" w:rsidR="00077E5A" w:rsidRPr="00A71B65" w:rsidRDefault="00077E5A">
            <w:pPr>
              <w:spacing w:after="0" w:line="240" w:lineRule="auto"/>
            </w:pPr>
            <w:r w:rsidRPr="00A71B65">
              <w:t xml:space="preserve">Teacher: </w:t>
            </w:r>
          </w:p>
        </w:tc>
        <w:tc>
          <w:tcPr>
            <w:tcW w:w="1068" w:type="pct"/>
            <w:gridSpan w:val="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167B7C2" w14:textId="0484C488" w:rsidR="00077E5A" w:rsidRPr="00A71B65" w:rsidRDefault="00077E5A">
            <w:pPr>
              <w:spacing w:after="0" w:line="240" w:lineRule="auto"/>
            </w:pPr>
          </w:p>
        </w:tc>
        <w:tc>
          <w:tcPr>
            <w:tcW w:w="1739" w:type="pct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7E3BC"/>
            <w:vAlign w:val="center"/>
          </w:tcPr>
          <w:p w14:paraId="630172C7" w14:textId="77777777" w:rsidR="00077E5A" w:rsidRPr="00A71B65" w:rsidRDefault="00077E5A">
            <w:pPr>
              <w:spacing w:after="0" w:line="240" w:lineRule="auto"/>
            </w:pPr>
            <w:r w:rsidRPr="00A71B65">
              <w:rPr>
                <w:sz w:val="28"/>
                <w:szCs w:val="28"/>
              </w:rPr>
              <w:t>Weekly Lesson Plan</w:t>
            </w:r>
          </w:p>
        </w:tc>
        <w:tc>
          <w:tcPr>
            <w:tcW w:w="637" w:type="pc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7E3BC"/>
            <w:vAlign w:val="center"/>
          </w:tcPr>
          <w:p w14:paraId="499D3A2C" w14:textId="77777777" w:rsidR="00077E5A" w:rsidRPr="00A71B65" w:rsidRDefault="00077E5A">
            <w:pPr>
              <w:spacing w:after="0" w:line="240" w:lineRule="auto"/>
            </w:pPr>
            <w:r w:rsidRPr="00A71B65">
              <w:t>Week number:</w:t>
            </w:r>
          </w:p>
        </w:tc>
        <w:tc>
          <w:tcPr>
            <w:tcW w:w="1126" w:type="pct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2FCD89D2" w14:textId="77777777" w:rsidR="00077E5A" w:rsidRPr="00A71B65" w:rsidRDefault="00077E5A">
            <w:pPr>
              <w:spacing w:after="0" w:line="240" w:lineRule="auto"/>
            </w:pPr>
          </w:p>
        </w:tc>
      </w:tr>
      <w:tr w:rsidR="00077E5A" w:rsidRPr="00A71B65" w14:paraId="6180FBEE" w14:textId="77777777" w:rsidTr="00E51E46">
        <w:trPr>
          <w:trHeight w:val="341"/>
        </w:trPr>
        <w:tc>
          <w:tcPr>
            <w:tcW w:w="431" w:type="pct"/>
            <w:tcBorders>
              <w:left w:val="single" w:sz="4" w:space="0" w:color="000000"/>
              <w:right w:val="single" w:sz="4" w:space="0" w:color="000000"/>
            </w:tcBorders>
            <w:shd w:val="clear" w:color="auto" w:fill="D7E3BC"/>
            <w:vAlign w:val="center"/>
          </w:tcPr>
          <w:p w14:paraId="07F1EBCC" w14:textId="77777777" w:rsidR="00077E5A" w:rsidRPr="00A71B65" w:rsidRDefault="00077E5A">
            <w:pPr>
              <w:spacing w:after="0" w:line="240" w:lineRule="auto"/>
            </w:pPr>
            <w:r w:rsidRPr="00A71B65">
              <w:t>Year/Class:</w:t>
            </w:r>
          </w:p>
        </w:tc>
        <w:tc>
          <w:tcPr>
            <w:tcW w:w="1068" w:type="pct"/>
            <w:gridSpan w:val="3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EFB704" w14:textId="74744894" w:rsidR="00077E5A" w:rsidRPr="00A71B65" w:rsidRDefault="00077E5A">
            <w:pPr>
              <w:spacing w:after="0" w:line="240" w:lineRule="auto"/>
            </w:pPr>
          </w:p>
        </w:tc>
        <w:tc>
          <w:tcPr>
            <w:tcW w:w="1739" w:type="pct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7E3BC"/>
            <w:vAlign w:val="center"/>
          </w:tcPr>
          <w:p w14:paraId="154D005A" w14:textId="77777777" w:rsidR="00077E5A" w:rsidRPr="00A71B65" w:rsidRDefault="00077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</w:p>
        </w:tc>
        <w:tc>
          <w:tcPr>
            <w:tcW w:w="637" w:type="pct"/>
            <w:tcBorders>
              <w:left w:val="single" w:sz="4" w:space="0" w:color="000000"/>
              <w:right w:val="single" w:sz="4" w:space="0" w:color="000000"/>
            </w:tcBorders>
            <w:shd w:val="clear" w:color="auto" w:fill="D7E3BC"/>
            <w:vAlign w:val="center"/>
          </w:tcPr>
          <w:p w14:paraId="461345C0" w14:textId="77777777" w:rsidR="00077E5A" w:rsidRPr="00A71B65" w:rsidRDefault="00077E5A">
            <w:pPr>
              <w:spacing w:after="0" w:line="240" w:lineRule="auto"/>
            </w:pPr>
            <w:r w:rsidRPr="00A71B65">
              <w:t>Date:</w:t>
            </w:r>
          </w:p>
        </w:tc>
        <w:tc>
          <w:tcPr>
            <w:tcW w:w="1126" w:type="pct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C67B468" w14:textId="77777777" w:rsidR="00077E5A" w:rsidRPr="00A71B65" w:rsidRDefault="00077E5A">
            <w:pPr>
              <w:spacing w:after="0" w:line="240" w:lineRule="auto"/>
            </w:pPr>
          </w:p>
        </w:tc>
      </w:tr>
      <w:tr w:rsidR="00077E5A" w:rsidRPr="00A71B65" w14:paraId="74F5F8C6" w14:textId="77777777" w:rsidTr="00E51E46">
        <w:trPr>
          <w:trHeight w:val="341"/>
        </w:trPr>
        <w:tc>
          <w:tcPr>
            <w:tcW w:w="431" w:type="pc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7E3BC"/>
            <w:vAlign w:val="center"/>
          </w:tcPr>
          <w:p w14:paraId="2C4DC6EF" w14:textId="77777777" w:rsidR="00077E5A" w:rsidRPr="00A71B65" w:rsidRDefault="00077E5A">
            <w:pPr>
              <w:spacing w:after="0" w:line="240" w:lineRule="auto"/>
            </w:pPr>
            <w:r w:rsidRPr="00A71B65">
              <w:t xml:space="preserve">Subject: </w:t>
            </w:r>
          </w:p>
        </w:tc>
        <w:tc>
          <w:tcPr>
            <w:tcW w:w="1068" w:type="pct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580C3" w14:textId="2C11584B" w:rsidR="00077E5A" w:rsidRPr="00A71B65" w:rsidRDefault="00077E5A">
            <w:pPr>
              <w:spacing w:after="0" w:line="240" w:lineRule="auto"/>
            </w:pPr>
          </w:p>
        </w:tc>
        <w:tc>
          <w:tcPr>
            <w:tcW w:w="1739" w:type="pct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7E3BC"/>
            <w:vAlign w:val="center"/>
          </w:tcPr>
          <w:p w14:paraId="1FB98CB0" w14:textId="77777777" w:rsidR="00077E5A" w:rsidRPr="00A71B65" w:rsidRDefault="00077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</w:p>
        </w:tc>
        <w:tc>
          <w:tcPr>
            <w:tcW w:w="637" w:type="pc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7E3BC"/>
            <w:vAlign w:val="center"/>
          </w:tcPr>
          <w:p w14:paraId="2C56F93B" w14:textId="77777777" w:rsidR="00077E5A" w:rsidRPr="00A71B65" w:rsidRDefault="00077E5A">
            <w:pPr>
              <w:spacing w:after="0" w:line="240" w:lineRule="auto"/>
            </w:pPr>
            <w:r w:rsidRPr="00A71B65">
              <w:t xml:space="preserve">Unit / Topic:  Adventure </w:t>
            </w:r>
          </w:p>
        </w:tc>
        <w:tc>
          <w:tcPr>
            <w:tcW w:w="1126" w:type="pct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A4163E" w14:textId="77777777" w:rsidR="00077E5A" w:rsidRPr="00A71B65" w:rsidRDefault="00077E5A">
            <w:pPr>
              <w:spacing w:after="0" w:line="240" w:lineRule="auto"/>
            </w:pPr>
          </w:p>
        </w:tc>
      </w:tr>
      <w:tr w:rsidR="00E567BA" w:rsidRPr="00A71B65" w14:paraId="5D1FB106" w14:textId="77777777" w:rsidTr="00E51E46">
        <w:trPr>
          <w:trHeight w:val="263"/>
        </w:trPr>
        <w:tc>
          <w:tcPr>
            <w:tcW w:w="616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7E3BC"/>
          </w:tcPr>
          <w:p w14:paraId="1B55C33C" w14:textId="77777777" w:rsidR="00077E5A" w:rsidRPr="00A71B65" w:rsidRDefault="00077E5A">
            <w:pPr>
              <w:spacing w:after="0" w:line="240" w:lineRule="auto"/>
            </w:pPr>
          </w:p>
        </w:tc>
        <w:tc>
          <w:tcPr>
            <w:tcW w:w="87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7E3BC"/>
          </w:tcPr>
          <w:p w14:paraId="442F9FA6" w14:textId="70321C8C" w:rsidR="00A71B65" w:rsidRPr="00A71B65" w:rsidRDefault="00A71B65" w:rsidP="00A71B65">
            <w:pPr>
              <w:spacing w:after="0" w:line="240" w:lineRule="auto"/>
            </w:pPr>
            <w:r>
              <w:t>Day 1</w:t>
            </w:r>
          </w:p>
          <w:p w14:paraId="720C8EC0" w14:textId="039E936A" w:rsidR="00077E5A" w:rsidRPr="00A71B65" w:rsidRDefault="00077E5A">
            <w:pPr>
              <w:spacing w:after="0" w:line="240" w:lineRule="auto"/>
            </w:pPr>
          </w:p>
        </w:tc>
        <w:tc>
          <w:tcPr>
            <w:tcW w:w="875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7E3BC"/>
          </w:tcPr>
          <w:p w14:paraId="66CD47B8" w14:textId="3522658D" w:rsidR="00A71B65" w:rsidRPr="00A71B65" w:rsidRDefault="00A71B65" w:rsidP="00A71B65">
            <w:pPr>
              <w:spacing w:after="0" w:line="240" w:lineRule="auto"/>
            </w:pPr>
            <w:r>
              <w:t>Day</w:t>
            </w:r>
            <w:r w:rsidR="00077E5A" w:rsidRPr="00A71B65">
              <w:t xml:space="preserve"> 2 </w:t>
            </w:r>
          </w:p>
          <w:p w14:paraId="6C45544E" w14:textId="70BDDE94" w:rsidR="00077E5A" w:rsidRPr="00A71B65" w:rsidRDefault="00077E5A">
            <w:pPr>
              <w:spacing w:after="0" w:line="240" w:lineRule="auto"/>
            </w:pPr>
          </w:p>
        </w:tc>
        <w:tc>
          <w:tcPr>
            <w:tcW w:w="8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7E3BC"/>
          </w:tcPr>
          <w:p w14:paraId="0C24B77A" w14:textId="16E063E5" w:rsidR="00077E5A" w:rsidRPr="00A71B65" w:rsidRDefault="00A71B65" w:rsidP="00A71B65">
            <w:pPr>
              <w:spacing w:after="0" w:line="240" w:lineRule="auto"/>
            </w:pPr>
            <w:r>
              <w:t>Day</w:t>
            </w:r>
            <w:r w:rsidR="00077E5A" w:rsidRPr="00A71B65">
              <w:t xml:space="preserve"> 3 </w:t>
            </w:r>
          </w:p>
        </w:tc>
        <w:tc>
          <w:tcPr>
            <w:tcW w:w="886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7E3BC"/>
          </w:tcPr>
          <w:p w14:paraId="779F8CAC" w14:textId="00674BD8" w:rsidR="00A71B65" w:rsidRPr="00A71B65" w:rsidRDefault="00A71B65" w:rsidP="00A71B65">
            <w:pPr>
              <w:spacing w:after="0" w:line="240" w:lineRule="auto"/>
            </w:pPr>
            <w:r>
              <w:t xml:space="preserve">Day </w:t>
            </w:r>
            <w:r w:rsidR="00077E5A" w:rsidRPr="00A71B65">
              <w:t>4</w:t>
            </w:r>
          </w:p>
          <w:p w14:paraId="3EE49C05" w14:textId="4B4F63FC" w:rsidR="00077E5A" w:rsidRPr="00A71B65" w:rsidRDefault="00077E5A">
            <w:pPr>
              <w:spacing w:after="0" w:line="240" w:lineRule="auto"/>
            </w:pPr>
          </w:p>
        </w:tc>
        <w:tc>
          <w:tcPr>
            <w:tcW w:w="8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7E3BC"/>
          </w:tcPr>
          <w:p w14:paraId="3DD2DAC6" w14:textId="48514481" w:rsidR="00077E5A" w:rsidRPr="00A71B65" w:rsidRDefault="00A71B65" w:rsidP="00A71B65">
            <w:pPr>
              <w:spacing w:after="0" w:line="240" w:lineRule="auto"/>
            </w:pPr>
            <w:r>
              <w:t>Day</w:t>
            </w:r>
            <w:r w:rsidR="00077E5A" w:rsidRPr="00A71B65">
              <w:t xml:space="preserve"> 5</w:t>
            </w:r>
          </w:p>
        </w:tc>
      </w:tr>
      <w:tr w:rsidR="00E51E46" w:rsidRPr="00A71B65" w14:paraId="4183AA61" w14:textId="77777777" w:rsidTr="00E51E46">
        <w:trPr>
          <w:trHeight w:val="1843"/>
        </w:trPr>
        <w:tc>
          <w:tcPr>
            <w:tcW w:w="616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7E3BC"/>
            <w:vAlign w:val="center"/>
          </w:tcPr>
          <w:p w14:paraId="23D71DE1" w14:textId="77777777" w:rsidR="00E51E46" w:rsidRPr="00A71B65" w:rsidRDefault="00E51E46" w:rsidP="00E51E46">
            <w:pPr>
              <w:spacing w:before="240" w:line="240" w:lineRule="auto"/>
            </w:pPr>
            <w:r w:rsidRPr="00A71B65">
              <w:t>Learning Objective</w:t>
            </w:r>
          </w:p>
        </w:tc>
        <w:tc>
          <w:tcPr>
            <w:tcW w:w="87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A20D65" w14:textId="77777777" w:rsidR="00E51E46" w:rsidRPr="00A71B65" w:rsidRDefault="00E51E46" w:rsidP="00E51E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40" w:lineRule="auto"/>
              <w:rPr>
                <w:color w:val="000000"/>
              </w:rPr>
            </w:pPr>
            <w:r w:rsidRPr="00A71B65">
              <w:t>{{Class1_LearningObjective}}</w:t>
            </w:r>
          </w:p>
        </w:tc>
        <w:tc>
          <w:tcPr>
            <w:tcW w:w="875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E88832" w14:textId="77777777" w:rsidR="00E51E46" w:rsidRPr="00A71B65" w:rsidRDefault="00E51E46" w:rsidP="00E51E46">
            <w:pPr>
              <w:spacing w:before="240" w:line="240" w:lineRule="auto"/>
            </w:pPr>
            <w:r w:rsidRPr="00A71B65">
              <w:t>{{Class2_LearningObjective}}</w:t>
            </w:r>
          </w:p>
        </w:tc>
        <w:tc>
          <w:tcPr>
            <w:tcW w:w="8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BDE251" w14:textId="77777777" w:rsidR="00E51E46" w:rsidRPr="00A71B65" w:rsidRDefault="00E51E46" w:rsidP="00E51E46">
            <w:pPr>
              <w:spacing w:before="240" w:line="240" w:lineRule="auto"/>
            </w:pPr>
            <w:r w:rsidRPr="00A71B65">
              <w:t>{{Class3_LearningObjective}}</w:t>
            </w:r>
          </w:p>
        </w:tc>
        <w:tc>
          <w:tcPr>
            <w:tcW w:w="886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A03CE1" w14:textId="77777777" w:rsidR="00E51E46" w:rsidRPr="00A71B65" w:rsidRDefault="00E51E46" w:rsidP="00E51E46">
            <w:pPr>
              <w:spacing w:before="240" w:line="240" w:lineRule="auto"/>
              <w:rPr>
                <w:iCs/>
              </w:rPr>
            </w:pPr>
            <w:r w:rsidRPr="00A71B65">
              <w:t>{{Class4_LearningObjective}}</w:t>
            </w:r>
          </w:p>
        </w:tc>
        <w:tc>
          <w:tcPr>
            <w:tcW w:w="8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4C5C74" w14:textId="77777777" w:rsidR="00E51E46" w:rsidRPr="00A71B65" w:rsidRDefault="00E51E46" w:rsidP="00E51E46">
            <w:pPr>
              <w:spacing w:before="240" w:line="240" w:lineRule="auto"/>
              <w:rPr>
                <w:iCs/>
              </w:rPr>
            </w:pPr>
            <w:r w:rsidRPr="00A71B65">
              <w:t>{{Class5_LearningObjective}}</w:t>
            </w:r>
          </w:p>
        </w:tc>
      </w:tr>
      <w:tr w:rsidR="00E51E46" w:rsidRPr="00A71B65" w14:paraId="5D7A0516" w14:textId="77777777" w:rsidTr="00E51E46">
        <w:trPr>
          <w:trHeight w:val="1044"/>
        </w:trPr>
        <w:tc>
          <w:tcPr>
            <w:tcW w:w="616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7E3BC"/>
            <w:vAlign w:val="center"/>
          </w:tcPr>
          <w:p w14:paraId="732C15B7" w14:textId="77777777" w:rsidR="00E51E46" w:rsidRPr="00A71B65" w:rsidRDefault="00E51E46" w:rsidP="00E51E46">
            <w:pPr>
              <w:spacing w:after="0" w:line="240" w:lineRule="auto"/>
            </w:pPr>
            <w:r w:rsidRPr="00A71B65">
              <w:t>Success Criteria</w:t>
            </w:r>
          </w:p>
          <w:p w14:paraId="7D49FC72" w14:textId="77777777" w:rsidR="00E51E46" w:rsidRPr="00A71B65" w:rsidRDefault="00E51E46" w:rsidP="00E51E46">
            <w:pPr>
              <w:spacing w:after="0" w:line="240" w:lineRule="auto"/>
            </w:pPr>
          </w:p>
        </w:tc>
        <w:tc>
          <w:tcPr>
            <w:tcW w:w="87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6A212" w14:textId="1B41BEDA" w:rsidR="00E51E46" w:rsidRPr="00A71B65" w:rsidRDefault="00E51E46" w:rsidP="00E51E46">
            <w:pPr>
              <w:spacing w:after="0" w:line="240" w:lineRule="auto"/>
            </w:pPr>
            <w:r w:rsidRPr="00A71B65">
              <w:t>{{Class1_SuccessCriteria}</w:t>
            </w:r>
            <w:r w:rsidR="003C5129" w:rsidRPr="00A71B65">
              <w:t>}</w:t>
            </w:r>
          </w:p>
        </w:tc>
        <w:tc>
          <w:tcPr>
            <w:tcW w:w="875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643B5E" w14:textId="77777777" w:rsidR="00E51E46" w:rsidRPr="00A71B65" w:rsidRDefault="00E51E46" w:rsidP="00E51E46">
            <w:pPr>
              <w:spacing w:after="0" w:line="240" w:lineRule="auto"/>
            </w:pPr>
            <w:r w:rsidRPr="00A71B65">
              <w:t>{{Class2_SuccessCriteria}}</w:t>
            </w:r>
          </w:p>
        </w:tc>
        <w:tc>
          <w:tcPr>
            <w:tcW w:w="8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467325" w14:textId="77777777" w:rsidR="00E51E46" w:rsidRPr="00A71B65" w:rsidRDefault="00E51E46" w:rsidP="00E51E46">
            <w:pPr>
              <w:spacing w:after="0" w:line="240" w:lineRule="auto"/>
              <w:rPr>
                <w:lang w:val="en-US"/>
              </w:rPr>
            </w:pPr>
            <w:r w:rsidRPr="00A71B65">
              <w:t>{{Class3_SuccessCriteria}}</w:t>
            </w:r>
          </w:p>
        </w:tc>
        <w:tc>
          <w:tcPr>
            <w:tcW w:w="886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BC1ECC" w14:textId="77777777" w:rsidR="00E51E46" w:rsidRPr="00A71B65" w:rsidRDefault="00E51E46" w:rsidP="00E51E46">
            <w:pPr>
              <w:spacing w:after="0" w:line="240" w:lineRule="auto"/>
              <w:rPr>
                <w:lang w:val="en-US"/>
              </w:rPr>
            </w:pPr>
            <w:r w:rsidRPr="00A71B65">
              <w:t>{{Class4_SuccessCriteria}}</w:t>
            </w:r>
          </w:p>
        </w:tc>
        <w:tc>
          <w:tcPr>
            <w:tcW w:w="8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F62F1B" w14:textId="77777777" w:rsidR="00E51E46" w:rsidRPr="00A71B65" w:rsidRDefault="00E51E46" w:rsidP="00E51E46">
            <w:pPr>
              <w:spacing w:after="0" w:line="240" w:lineRule="auto"/>
              <w:rPr>
                <w:lang w:val="en-US"/>
              </w:rPr>
            </w:pPr>
            <w:r w:rsidRPr="00A71B65">
              <w:t>{{Class5_SuccessCriteria}}</w:t>
            </w:r>
          </w:p>
        </w:tc>
      </w:tr>
      <w:tr w:rsidR="00E51E46" w:rsidRPr="00A71B65" w14:paraId="38EBAE6A" w14:textId="77777777" w:rsidTr="00E51E46">
        <w:trPr>
          <w:trHeight w:val="429"/>
        </w:trPr>
        <w:tc>
          <w:tcPr>
            <w:tcW w:w="616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7E3BC"/>
            <w:vAlign w:val="center"/>
          </w:tcPr>
          <w:p w14:paraId="2D21F496" w14:textId="77777777" w:rsidR="00E51E46" w:rsidRPr="00A71B65" w:rsidRDefault="00E51E46" w:rsidP="00E51E46">
            <w:pPr>
              <w:spacing w:after="0" w:line="240" w:lineRule="auto"/>
            </w:pPr>
            <w:r w:rsidRPr="00A71B65">
              <w:t>Key Vocabulary</w:t>
            </w:r>
          </w:p>
        </w:tc>
        <w:tc>
          <w:tcPr>
            <w:tcW w:w="87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B0DEEF" w14:textId="77777777" w:rsidR="00E51E46" w:rsidRPr="00A71B65" w:rsidRDefault="00E51E46" w:rsidP="00E51E46">
            <w:pPr>
              <w:spacing w:after="0" w:line="240" w:lineRule="auto"/>
            </w:pPr>
            <w:r w:rsidRPr="00A71B65">
              <w:t>{{Class1_Vocabulary}}</w:t>
            </w:r>
          </w:p>
        </w:tc>
        <w:tc>
          <w:tcPr>
            <w:tcW w:w="875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653265" w14:textId="77777777" w:rsidR="00E51E46" w:rsidRPr="00A71B65" w:rsidRDefault="00E51E46" w:rsidP="00E51E46">
            <w:pPr>
              <w:spacing w:after="0" w:line="240" w:lineRule="auto"/>
              <w:rPr>
                <w:lang w:val="en-US"/>
              </w:rPr>
            </w:pPr>
            <w:r w:rsidRPr="00A71B65">
              <w:t>{{Class2_Vocabulary}}</w:t>
            </w:r>
          </w:p>
        </w:tc>
        <w:tc>
          <w:tcPr>
            <w:tcW w:w="8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4B0FAD" w14:textId="77777777" w:rsidR="00E51E46" w:rsidRPr="00A71B65" w:rsidRDefault="00E51E46" w:rsidP="00E51E46">
            <w:pPr>
              <w:spacing w:after="0" w:line="240" w:lineRule="auto"/>
            </w:pPr>
            <w:r w:rsidRPr="00A71B65">
              <w:t>{{Class3_Vocabulary}}</w:t>
            </w:r>
          </w:p>
        </w:tc>
        <w:tc>
          <w:tcPr>
            <w:tcW w:w="886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A54886" w14:textId="77777777" w:rsidR="00E51E46" w:rsidRPr="00A71B65" w:rsidRDefault="00E51E46" w:rsidP="00E51E46">
            <w:pPr>
              <w:spacing w:after="0" w:line="240" w:lineRule="auto"/>
            </w:pPr>
            <w:r w:rsidRPr="00A71B65">
              <w:t>{{Class4_Vocabulary}}</w:t>
            </w:r>
          </w:p>
        </w:tc>
        <w:tc>
          <w:tcPr>
            <w:tcW w:w="8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DC0D00" w14:textId="77777777" w:rsidR="00E51E46" w:rsidRPr="00A71B65" w:rsidRDefault="00E51E46" w:rsidP="00E51E46">
            <w:pPr>
              <w:spacing w:after="0" w:line="240" w:lineRule="auto"/>
              <w:rPr>
                <w:lang w:val="en-US"/>
              </w:rPr>
            </w:pPr>
            <w:r w:rsidRPr="00A71B65">
              <w:t>{{Class5_Vocabulary}}</w:t>
            </w:r>
          </w:p>
        </w:tc>
      </w:tr>
      <w:tr w:rsidR="00E51E46" w:rsidRPr="00A71B65" w14:paraId="73B0E5E5" w14:textId="77777777" w:rsidTr="00E51E46">
        <w:trPr>
          <w:trHeight w:val="429"/>
        </w:trPr>
        <w:tc>
          <w:tcPr>
            <w:tcW w:w="616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7E3BC"/>
            <w:vAlign w:val="center"/>
          </w:tcPr>
          <w:p w14:paraId="448EE443" w14:textId="77777777" w:rsidR="00E51E46" w:rsidRPr="00A71B65" w:rsidRDefault="00E51E46" w:rsidP="00E51E46">
            <w:pPr>
              <w:spacing w:after="0" w:line="240" w:lineRule="auto"/>
            </w:pPr>
            <w:r w:rsidRPr="00A71B65">
              <w:t>Key Questions</w:t>
            </w:r>
          </w:p>
        </w:tc>
        <w:tc>
          <w:tcPr>
            <w:tcW w:w="87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D7AA51" w14:textId="77777777" w:rsidR="00E51E46" w:rsidRPr="00A71B65" w:rsidRDefault="00E51E46" w:rsidP="00E51E46">
            <w:pPr>
              <w:spacing w:after="0" w:line="240" w:lineRule="auto"/>
            </w:pPr>
            <w:r w:rsidRPr="00A71B65">
              <w:t>{{Class1_KeyQuestions}}</w:t>
            </w:r>
          </w:p>
        </w:tc>
        <w:tc>
          <w:tcPr>
            <w:tcW w:w="875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ADC64F" w14:textId="77777777" w:rsidR="00E51E46" w:rsidRPr="00A71B65" w:rsidRDefault="00E51E46" w:rsidP="00E51E46">
            <w:pPr>
              <w:spacing w:after="0" w:line="240" w:lineRule="auto"/>
              <w:rPr>
                <w:lang w:val="en-US"/>
              </w:rPr>
            </w:pPr>
            <w:r w:rsidRPr="00A71B65">
              <w:t>{{Class2_KeyQuestions}}</w:t>
            </w:r>
          </w:p>
        </w:tc>
        <w:tc>
          <w:tcPr>
            <w:tcW w:w="8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9D9938" w14:textId="77777777" w:rsidR="00E51E46" w:rsidRPr="00A71B65" w:rsidRDefault="00E51E46" w:rsidP="00E51E46">
            <w:pPr>
              <w:spacing w:after="0" w:line="240" w:lineRule="auto"/>
              <w:rPr>
                <w:lang w:val="en-US"/>
              </w:rPr>
            </w:pPr>
            <w:r w:rsidRPr="00A71B65">
              <w:t>{{Class3_KeyQuestions}}</w:t>
            </w:r>
          </w:p>
        </w:tc>
        <w:tc>
          <w:tcPr>
            <w:tcW w:w="886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0BCEFD" w14:textId="77777777" w:rsidR="00E51E46" w:rsidRPr="00A71B65" w:rsidRDefault="00E51E46" w:rsidP="00E51E46">
            <w:pPr>
              <w:rPr>
                <w:lang w:val="en-US"/>
              </w:rPr>
            </w:pPr>
            <w:r w:rsidRPr="00A71B65">
              <w:t>{{Class4_KeyQuestions}}</w:t>
            </w:r>
          </w:p>
        </w:tc>
        <w:tc>
          <w:tcPr>
            <w:tcW w:w="8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108AFC" w14:textId="77777777" w:rsidR="00E51E46" w:rsidRPr="00A71B65" w:rsidRDefault="00E51E46" w:rsidP="00E51E46">
            <w:pPr>
              <w:spacing w:after="0" w:line="240" w:lineRule="auto"/>
              <w:rPr>
                <w:lang w:val="en-US"/>
              </w:rPr>
            </w:pPr>
            <w:r w:rsidRPr="00A71B65">
              <w:t>{{Class5_KeyQuestions}}</w:t>
            </w:r>
          </w:p>
        </w:tc>
      </w:tr>
      <w:tr w:rsidR="00E51E46" w:rsidRPr="00A71B65" w14:paraId="4E4CAF19" w14:textId="77777777" w:rsidTr="00E51E46">
        <w:trPr>
          <w:trHeight w:val="1246"/>
        </w:trPr>
        <w:tc>
          <w:tcPr>
            <w:tcW w:w="616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7E3BC"/>
            <w:vAlign w:val="center"/>
          </w:tcPr>
          <w:p w14:paraId="6470883C" w14:textId="77777777" w:rsidR="00E51E46" w:rsidRPr="00A71B65" w:rsidRDefault="00E51E46" w:rsidP="00E51E46">
            <w:pPr>
              <w:spacing w:after="0" w:line="240" w:lineRule="auto"/>
            </w:pPr>
          </w:p>
          <w:p w14:paraId="4C27645A" w14:textId="77777777" w:rsidR="00E51E46" w:rsidRPr="00A71B65" w:rsidRDefault="00E51E46" w:rsidP="00E51E46">
            <w:pPr>
              <w:spacing w:after="0" w:line="240" w:lineRule="auto"/>
            </w:pPr>
            <w:r w:rsidRPr="00A71B65">
              <w:t>Starter Activity (hook)</w:t>
            </w:r>
          </w:p>
          <w:p w14:paraId="1E41A285" w14:textId="77777777" w:rsidR="00E51E46" w:rsidRPr="00A71B65" w:rsidRDefault="00E51E46" w:rsidP="00E51E46">
            <w:pPr>
              <w:spacing w:after="0" w:line="240" w:lineRule="auto"/>
            </w:pPr>
          </w:p>
        </w:tc>
        <w:tc>
          <w:tcPr>
            <w:tcW w:w="878" w:type="pc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7048947" w14:textId="77777777" w:rsidR="00E51E46" w:rsidRPr="00A71B65" w:rsidRDefault="00E51E46" w:rsidP="00E51E46">
            <w:pPr>
              <w:spacing w:after="0" w:line="240" w:lineRule="auto"/>
            </w:pPr>
            <w:r w:rsidRPr="00A71B65">
              <w:t>{{Class1_StarterActivity}}</w:t>
            </w:r>
          </w:p>
        </w:tc>
        <w:tc>
          <w:tcPr>
            <w:tcW w:w="875" w:type="pct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4135523" w14:textId="77777777" w:rsidR="00E51E46" w:rsidRPr="00A71B65" w:rsidRDefault="00E51E46" w:rsidP="00E51E46">
            <w:pPr>
              <w:spacing w:after="0" w:line="240" w:lineRule="auto"/>
            </w:pPr>
            <w:r w:rsidRPr="00A71B65">
              <w:t>{{Class2_StarterActivity}}</w:t>
            </w:r>
          </w:p>
        </w:tc>
        <w:tc>
          <w:tcPr>
            <w:tcW w:w="869" w:type="pc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4B61294" w14:textId="77777777" w:rsidR="00E51E46" w:rsidRPr="00A71B65" w:rsidRDefault="00E51E46" w:rsidP="00E51E46">
            <w:pPr>
              <w:spacing w:after="0" w:line="240" w:lineRule="auto"/>
            </w:pPr>
            <w:r w:rsidRPr="00A71B65">
              <w:t>{{Class3_StarterActivity}}</w:t>
            </w:r>
          </w:p>
        </w:tc>
        <w:tc>
          <w:tcPr>
            <w:tcW w:w="886" w:type="pct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7F3A310" w14:textId="77777777" w:rsidR="00E51E46" w:rsidRPr="00A71B65" w:rsidRDefault="00E51E46" w:rsidP="00E51E46">
            <w:pPr>
              <w:spacing w:after="0" w:line="240" w:lineRule="auto"/>
              <w:rPr>
                <w:lang w:val="en-US"/>
              </w:rPr>
            </w:pPr>
            <w:r w:rsidRPr="00A71B65">
              <w:t>{{Class4_StarterActivity}}</w:t>
            </w:r>
          </w:p>
        </w:tc>
        <w:tc>
          <w:tcPr>
            <w:tcW w:w="877" w:type="pc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8C37ADA" w14:textId="77777777" w:rsidR="00E51E46" w:rsidRPr="00A71B65" w:rsidRDefault="00E51E46" w:rsidP="00E51E46">
            <w:pPr>
              <w:spacing w:after="0" w:line="240" w:lineRule="auto"/>
              <w:rPr>
                <w:lang w:val="en-US"/>
              </w:rPr>
            </w:pPr>
            <w:r w:rsidRPr="00A71B65">
              <w:t>{{Class5_StarterActivity}}</w:t>
            </w:r>
          </w:p>
        </w:tc>
      </w:tr>
      <w:tr w:rsidR="00E51E46" w:rsidRPr="00A71B65" w14:paraId="218426D8" w14:textId="77777777" w:rsidTr="00E51E46">
        <w:trPr>
          <w:trHeight w:val="890"/>
        </w:trPr>
        <w:tc>
          <w:tcPr>
            <w:tcW w:w="616" w:type="pct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7E3BC"/>
            <w:vAlign w:val="center"/>
          </w:tcPr>
          <w:p w14:paraId="6EE62ADF" w14:textId="77777777" w:rsidR="00E51E46" w:rsidRPr="00A71B65" w:rsidRDefault="00E51E46" w:rsidP="00E51E46">
            <w:pPr>
              <w:spacing w:after="0" w:line="240" w:lineRule="auto"/>
            </w:pPr>
            <w:r w:rsidRPr="00A71B65">
              <w:t>Teacher input / Main Teaching</w:t>
            </w:r>
          </w:p>
          <w:p w14:paraId="0F079038" w14:textId="77777777" w:rsidR="00E51E46" w:rsidRPr="00A71B65" w:rsidRDefault="00E51E46" w:rsidP="00E51E46">
            <w:pPr>
              <w:spacing w:after="0" w:line="240" w:lineRule="auto"/>
            </w:pPr>
          </w:p>
        </w:tc>
        <w:tc>
          <w:tcPr>
            <w:tcW w:w="878" w:type="pc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30347AB4" w14:textId="77777777" w:rsidR="00E51E46" w:rsidRPr="00A71B65" w:rsidRDefault="00E51E46" w:rsidP="00E51E46">
            <w:pPr>
              <w:spacing w:after="0" w:line="240" w:lineRule="auto"/>
            </w:pPr>
            <w:r w:rsidRPr="00A71B65">
              <w:t>{{Class1_MainTeaching}}</w:t>
            </w:r>
          </w:p>
        </w:tc>
        <w:tc>
          <w:tcPr>
            <w:tcW w:w="875" w:type="pct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854145E" w14:textId="77777777" w:rsidR="00E51E46" w:rsidRPr="00A71B65" w:rsidRDefault="00E51E46" w:rsidP="00E51E46">
            <w:pPr>
              <w:spacing w:after="0" w:line="240" w:lineRule="auto"/>
              <w:rPr>
                <w:lang w:val="en-US"/>
              </w:rPr>
            </w:pPr>
            <w:r w:rsidRPr="00A71B65">
              <w:t>{{Class2_MainTeaching}}</w:t>
            </w:r>
          </w:p>
        </w:tc>
        <w:tc>
          <w:tcPr>
            <w:tcW w:w="869" w:type="pc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C9E5733" w14:textId="77777777" w:rsidR="00E51E46" w:rsidRPr="00A71B65" w:rsidRDefault="00E51E46" w:rsidP="00E51E46">
            <w:pPr>
              <w:spacing w:after="0" w:line="240" w:lineRule="auto"/>
              <w:rPr>
                <w:lang w:val="en-US"/>
              </w:rPr>
            </w:pPr>
            <w:r w:rsidRPr="00A71B65">
              <w:t>{{Class3_MainTeaching}}</w:t>
            </w:r>
          </w:p>
        </w:tc>
        <w:tc>
          <w:tcPr>
            <w:tcW w:w="886" w:type="pct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18445CC" w14:textId="77777777" w:rsidR="00E51E46" w:rsidRPr="00A71B65" w:rsidRDefault="00E51E46" w:rsidP="00E51E46">
            <w:pPr>
              <w:spacing w:after="0" w:line="240" w:lineRule="auto"/>
              <w:rPr>
                <w:lang w:val="en-US"/>
              </w:rPr>
            </w:pPr>
            <w:r w:rsidRPr="00A71B65">
              <w:t>{{Class4_MainTeaching}}</w:t>
            </w:r>
          </w:p>
        </w:tc>
        <w:tc>
          <w:tcPr>
            <w:tcW w:w="877" w:type="pc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A769022" w14:textId="77777777" w:rsidR="00E51E46" w:rsidRPr="00A71B65" w:rsidRDefault="00E51E46" w:rsidP="00E51E46">
            <w:pPr>
              <w:spacing w:after="0" w:line="240" w:lineRule="auto"/>
            </w:pPr>
            <w:r w:rsidRPr="00A71B65">
              <w:t>{{Class5_MainTeaching}}</w:t>
            </w:r>
          </w:p>
        </w:tc>
      </w:tr>
      <w:tr w:rsidR="00E51E46" w:rsidRPr="00A71B65" w14:paraId="563FB970" w14:textId="77777777" w:rsidTr="00E51E46">
        <w:trPr>
          <w:trHeight w:val="411"/>
        </w:trPr>
        <w:tc>
          <w:tcPr>
            <w:tcW w:w="616" w:type="pct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7E3BC"/>
            <w:vAlign w:val="center"/>
          </w:tcPr>
          <w:p w14:paraId="65D2F2AD" w14:textId="77777777" w:rsidR="00E51E46" w:rsidRPr="00A71B65" w:rsidRDefault="00E51E46" w:rsidP="00E51E46">
            <w:pPr>
              <w:spacing w:after="0" w:line="240" w:lineRule="auto"/>
            </w:pPr>
            <w:r w:rsidRPr="00A71B65">
              <w:t>Differentiated Activities</w:t>
            </w:r>
          </w:p>
          <w:p w14:paraId="68B4B841" w14:textId="77777777" w:rsidR="00E51E46" w:rsidRPr="00A71B65" w:rsidRDefault="00E51E46" w:rsidP="00E51E46">
            <w:pPr>
              <w:spacing w:after="0" w:line="240" w:lineRule="auto"/>
            </w:pPr>
          </w:p>
        </w:tc>
        <w:tc>
          <w:tcPr>
            <w:tcW w:w="878" w:type="pc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80D748B" w14:textId="77777777" w:rsidR="00E51E46" w:rsidRPr="00A71B65" w:rsidRDefault="00E51E46" w:rsidP="00E51E46">
            <w:pPr>
              <w:spacing w:after="0" w:line="240" w:lineRule="auto"/>
            </w:pPr>
            <w:r w:rsidRPr="00A71B65">
              <w:t>{{Class1_DifferentiatedActivities}}</w:t>
            </w:r>
          </w:p>
        </w:tc>
        <w:tc>
          <w:tcPr>
            <w:tcW w:w="875" w:type="pct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73CFE05" w14:textId="77777777" w:rsidR="00E51E46" w:rsidRPr="00A71B65" w:rsidRDefault="00E51E46" w:rsidP="00E51E46">
            <w:pPr>
              <w:spacing w:after="0" w:line="240" w:lineRule="auto"/>
              <w:rPr>
                <w:lang w:val="en-US"/>
              </w:rPr>
            </w:pPr>
            <w:r w:rsidRPr="00A71B65">
              <w:t>{{Class2_DifferentiatedActivities}}</w:t>
            </w:r>
          </w:p>
        </w:tc>
        <w:tc>
          <w:tcPr>
            <w:tcW w:w="869" w:type="pc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9E9D3AB" w14:textId="77777777" w:rsidR="00E51E46" w:rsidRPr="00A71B65" w:rsidRDefault="00E51E46" w:rsidP="00E51E46">
            <w:pPr>
              <w:spacing w:after="0" w:line="240" w:lineRule="auto"/>
              <w:rPr>
                <w:lang w:val="en-US"/>
              </w:rPr>
            </w:pPr>
            <w:r w:rsidRPr="00A71B65">
              <w:t>{{Class3_DifferentiatedActivities}}</w:t>
            </w:r>
          </w:p>
        </w:tc>
        <w:tc>
          <w:tcPr>
            <w:tcW w:w="886" w:type="pct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A6A1665" w14:textId="77777777" w:rsidR="00E51E46" w:rsidRPr="00A71B65" w:rsidRDefault="00E51E46" w:rsidP="00E51E46">
            <w:pPr>
              <w:spacing w:after="0" w:line="240" w:lineRule="auto"/>
              <w:rPr>
                <w:lang w:val="en-US"/>
              </w:rPr>
            </w:pPr>
            <w:r w:rsidRPr="00A71B65">
              <w:t>{{Class4_DifferentiatedActivities}}</w:t>
            </w:r>
          </w:p>
        </w:tc>
        <w:tc>
          <w:tcPr>
            <w:tcW w:w="877" w:type="pc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2EA0146" w14:textId="77777777" w:rsidR="00E51E46" w:rsidRPr="00A71B65" w:rsidRDefault="00E51E46" w:rsidP="00E51E46">
            <w:pPr>
              <w:spacing w:after="0" w:line="240" w:lineRule="auto"/>
              <w:rPr>
                <w:lang w:val="en-US"/>
              </w:rPr>
            </w:pPr>
            <w:r w:rsidRPr="00A71B65">
              <w:t>{{Class5_DifferentiatedActivities}}</w:t>
            </w:r>
          </w:p>
        </w:tc>
      </w:tr>
      <w:tr w:rsidR="00E51E46" w:rsidRPr="00A71B65" w14:paraId="0084DDC4" w14:textId="77777777" w:rsidTr="00E51E46">
        <w:trPr>
          <w:trHeight w:val="557"/>
        </w:trPr>
        <w:tc>
          <w:tcPr>
            <w:tcW w:w="616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7E3BC"/>
            <w:vAlign w:val="center"/>
          </w:tcPr>
          <w:p w14:paraId="65B9E3D0" w14:textId="77777777" w:rsidR="00E51E46" w:rsidRPr="00A71B65" w:rsidRDefault="00E51E46" w:rsidP="00E51E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  <w:r w:rsidRPr="00A71B65">
              <w:t>Plenary</w:t>
            </w:r>
          </w:p>
        </w:tc>
        <w:tc>
          <w:tcPr>
            <w:tcW w:w="87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659282" w14:textId="77777777" w:rsidR="00E51E46" w:rsidRPr="00A71B65" w:rsidRDefault="00E51E46" w:rsidP="00E51E46">
            <w:pPr>
              <w:spacing w:after="0" w:line="240" w:lineRule="auto"/>
            </w:pPr>
            <w:r w:rsidRPr="00A71B65">
              <w:t>{{Class1_Plenary}}</w:t>
            </w:r>
          </w:p>
        </w:tc>
        <w:tc>
          <w:tcPr>
            <w:tcW w:w="875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B246EF" w14:textId="77777777" w:rsidR="00E51E46" w:rsidRPr="00A71B65" w:rsidRDefault="00E51E46" w:rsidP="00E51E46">
            <w:pPr>
              <w:spacing w:after="0" w:line="240" w:lineRule="auto"/>
              <w:rPr>
                <w:lang w:val="en-US"/>
              </w:rPr>
            </w:pPr>
            <w:r w:rsidRPr="00A71B65">
              <w:t>{{Class2_Plenary}}</w:t>
            </w:r>
          </w:p>
        </w:tc>
        <w:tc>
          <w:tcPr>
            <w:tcW w:w="8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584A7E" w14:textId="77777777" w:rsidR="00E51E46" w:rsidRPr="00A71B65" w:rsidRDefault="00E51E46" w:rsidP="00E51E46">
            <w:pPr>
              <w:spacing w:after="0" w:line="240" w:lineRule="auto"/>
            </w:pPr>
            <w:r w:rsidRPr="00A71B65">
              <w:t>{{Class3_Plenary}}</w:t>
            </w:r>
          </w:p>
        </w:tc>
        <w:tc>
          <w:tcPr>
            <w:tcW w:w="886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2E8D6E" w14:textId="77777777" w:rsidR="00E51E46" w:rsidRPr="00A71B65" w:rsidRDefault="00E51E46" w:rsidP="00E51E46">
            <w:pPr>
              <w:spacing w:after="0" w:line="240" w:lineRule="auto"/>
            </w:pPr>
            <w:r w:rsidRPr="00A71B65">
              <w:t>{{Class4_Plenary}}</w:t>
            </w:r>
          </w:p>
        </w:tc>
        <w:tc>
          <w:tcPr>
            <w:tcW w:w="8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F47DA5" w14:textId="77777777" w:rsidR="00E51E46" w:rsidRPr="00A71B65" w:rsidRDefault="00E51E46" w:rsidP="00E51E46">
            <w:pPr>
              <w:spacing w:after="0" w:line="240" w:lineRule="auto"/>
            </w:pPr>
            <w:r w:rsidRPr="00A71B65">
              <w:t>{{Class5_Plenary}}</w:t>
            </w:r>
          </w:p>
        </w:tc>
      </w:tr>
      <w:tr w:rsidR="00E51E46" w:rsidRPr="00A71B65" w14:paraId="444E70D0" w14:textId="77777777" w:rsidTr="00E51E46">
        <w:trPr>
          <w:trHeight w:val="557"/>
        </w:trPr>
        <w:tc>
          <w:tcPr>
            <w:tcW w:w="616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7E3BC"/>
            <w:vAlign w:val="center"/>
          </w:tcPr>
          <w:p w14:paraId="043C4BDF" w14:textId="77777777" w:rsidR="00E51E46" w:rsidRPr="00A71B65" w:rsidRDefault="00E51E46" w:rsidP="00E51E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  <w:r w:rsidRPr="00A71B65">
              <w:lastRenderedPageBreak/>
              <w:t>Reflection</w:t>
            </w:r>
          </w:p>
        </w:tc>
        <w:tc>
          <w:tcPr>
            <w:tcW w:w="87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76F2D" w14:textId="77777777" w:rsidR="00E51E46" w:rsidRPr="00A71B65" w:rsidRDefault="00E51E46" w:rsidP="00E51E46">
            <w:pPr>
              <w:spacing w:after="0" w:line="240" w:lineRule="auto"/>
            </w:pPr>
            <w:r w:rsidRPr="00A71B65">
              <w:t>{{Class1_Reflection}}</w:t>
            </w:r>
          </w:p>
        </w:tc>
        <w:tc>
          <w:tcPr>
            <w:tcW w:w="875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B0C30F" w14:textId="77777777" w:rsidR="00E51E46" w:rsidRPr="00A71B65" w:rsidRDefault="00E51E46" w:rsidP="00E51E46">
            <w:pPr>
              <w:spacing w:after="0" w:line="240" w:lineRule="auto"/>
            </w:pPr>
            <w:r w:rsidRPr="00A71B65">
              <w:t>{{Class2_Reflection}}</w:t>
            </w:r>
          </w:p>
        </w:tc>
        <w:tc>
          <w:tcPr>
            <w:tcW w:w="8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37E961" w14:textId="77777777" w:rsidR="00E51E46" w:rsidRPr="00A71B65" w:rsidRDefault="00E51E46" w:rsidP="00E51E46">
            <w:pPr>
              <w:spacing w:after="0" w:line="240" w:lineRule="auto"/>
            </w:pPr>
            <w:r w:rsidRPr="00A71B65">
              <w:t>{{Class3_Reflection}}</w:t>
            </w:r>
          </w:p>
        </w:tc>
        <w:tc>
          <w:tcPr>
            <w:tcW w:w="886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00EC82" w14:textId="77777777" w:rsidR="00E51E46" w:rsidRPr="00A71B65" w:rsidRDefault="00E51E46" w:rsidP="00E51E46">
            <w:pPr>
              <w:spacing w:after="0" w:line="240" w:lineRule="auto"/>
            </w:pPr>
            <w:r w:rsidRPr="00A71B65">
              <w:t>{{Class4_Reflection}}</w:t>
            </w:r>
          </w:p>
        </w:tc>
        <w:tc>
          <w:tcPr>
            <w:tcW w:w="8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7DE887" w14:textId="77777777" w:rsidR="00E51E46" w:rsidRPr="00A71B65" w:rsidRDefault="00E51E46" w:rsidP="00E51E46">
            <w:pPr>
              <w:spacing w:after="0" w:line="240" w:lineRule="auto"/>
            </w:pPr>
            <w:r w:rsidRPr="00A71B65">
              <w:t>{{Class5_Reflection}}</w:t>
            </w:r>
          </w:p>
        </w:tc>
      </w:tr>
      <w:tr w:rsidR="00E51E46" w:rsidRPr="00A71B65" w14:paraId="3297A162" w14:textId="77777777" w:rsidTr="00E51E46">
        <w:trPr>
          <w:trHeight w:val="557"/>
        </w:trPr>
        <w:tc>
          <w:tcPr>
            <w:tcW w:w="616" w:type="pct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7E3BC"/>
            <w:vAlign w:val="center"/>
          </w:tcPr>
          <w:p w14:paraId="104AB960" w14:textId="77777777" w:rsidR="00E51E46" w:rsidRPr="00A71B65" w:rsidRDefault="00E51E46" w:rsidP="00E51E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  <w:r w:rsidRPr="00A71B65">
              <w:t>Homework</w:t>
            </w:r>
          </w:p>
        </w:tc>
        <w:tc>
          <w:tcPr>
            <w:tcW w:w="878" w:type="pc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1DB65B3D" w14:textId="77777777" w:rsidR="00E51E46" w:rsidRPr="00A71B65" w:rsidRDefault="00E51E46" w:rsidP="00E51E46">
            <w:pPr>
              <w:spacing w:after="0" w:line="240" w:lineRule="auto"/>
            </w:pPr>
            <w:r w:rsidRPr="00A71B65">
              <w:t>{{Class1_Homework}}</w:t>
            </w:r>
          </w:p>
        </w:tc>
        <w:tc>
          <w:tcPr>
            <w:tcW w:w="875" w:type="pct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7D6F1F2" w14:textId="77777777" w:rsidR="00E51E46" w:rsidRPr="00A71B65" w:rsidRDefault="00E51E46" w:rsidP="00E51E46">
            <w:pPr>
              <w:spacing w:after="0" w:line="240" w:lineRule="auto"/>
            </w:pPr>
            <w:r w:rsidRPr="00A71B65">
              <w:t>{{Class2_Homework}}</w:t>
            </w:r>
          </w:p>
        </w:tc>
        <w:tc>
          <w:tcPr>
            <w:tcW w:w="869" w:type="pc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C0CD95D" w14:textId="77777777" w:rsidR="00E51E46" w:rsidRPr="00A71B65" w:rsidRDefault="00E51E46" w:rsidP="00E51E46">
            <w:pPr>
              <w:spacing w:after="0" w:line="240" w:lineRule="auto"/>
            </w:pPr>
            <w:r w:rsidRPr="00A71B65">
              <w:t>{{Class3_Homework}}</w:t>
            </w:r>
          </w:p>
        </w:tc>
        <w:tc>
          <w:tcPr>
            <w:tcW w:w="886" w:type="pct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3FB6F6B" w14:textId="77777777" w:rsidR="00E51E46" w:rsidRPr="00A71B65" w:rsidRDefault="00E51E46" w:rsidP="00E51E46">
            <w:pPr>
              <w:spacing w:after="0" w:line="240" w:lineRule="auto"/>
            </w:pPr>
            <w:r w:rsidRPr="00A71B65">
              <w:t>{{Class4_Homework}}</w:t>
            </w:r>
          </w:p>
        </w:tc>
        <w:tc>
          <w:tcPr>
            <w:tcW w:w="877" w:type="pc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FEE4346" w14:textId="77777777" w:rsidR="00E51E46" w:rsidRPr="00A71B65" w:rsidRDefault="00E51E46" w:rsidP="00E51E46">
            <w:pPr>
              <w:spacing w:after="0" w:line="240" w:lineRule="auto"/>
            </w:pPr>
            <w:r w:rsidRPr="00A71B65">
              <w:t>{{Class5_Homework}}</w:t>
            </w:r>
          </w:p>
        </w:tc>
      </w:tr>
    </w:tbl>
    <w:p w14:paraId="7E16F4FB" w14:textId="77777777" w:rsidR="00077E5A" w:rsidRPr="00A71B65" w:rsidRDefault="00077E5A" w:rsidP="00077E5A">
      <w:pPr>
        <w:tabs>
          <w:tab w:val="left" w:pos="5235"/>
        </w:tabs>
      </w:pPr>
    </w:p>
    <w:p w14:paraId="51C12CDB" w14:textId="77777777" w:rsidR="00B20B13" w:rsidRPr="00A71B65" w:rsidRDefault="00B20B13"/>
    <w:sectPr w:rsidR="00B20B13" w:rsidRPr="00A71B65" w:rsidSect="00077E5A">
      <w:headerReference w:type="default" r:id="rId6"/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495A641" w14:textId="77777777" w:rsidR="00C810CD" w:rsidRDefault="00C810CD" w:rsidP="00077E5A">
      <w:pPr>
        <w:spacing w:after="0" w:line="240" w:lineRule="auto"/>
      </w:pPr>
      <w:r>
        <w:separator/>
      </w:r>
    </w:p>
  </w:endnote>
  <w:endnote w:type="continuationSeparator" w:id="0">
    <w:p w14:paraId="0B182CD6" w14:textId="77777777" w:rsidR="00C810CD" w:rsidRDefault="00C810CD" w:rsidP="00077E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2D6E143" w14:textId="77777777" w:rsidR="00C810CD" w:rsidRDefault="00C810CD" w:rsidP="00077E5A">
      <w:pPr>
        <w:spacing w:after="0" w:line="240" w:lineRule="auto"/>
      </w:pPr>
      <w:r>
        <w:separator/>
      </w:r>
    </w:p>
  </w:footnote>
  <w:footnote w:type="continuationSeparator" w:id="0">
    <w:p w14:paraId="43AECECD" w14:textId="77777777" w:rsidR="00C810CD" w:rsidRDefault="00C810CD" w:rsidP="00077E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CA69E3D" w14:textId="3640ABE8" w:rsidR="00077E5A" w:rsidRDefault="00F702AA" w:rsidP="00077E5A">
    <w:pPr>
      <w:spacing w:after="0" w:line="240" w:lineRule="auto"/>
      <w:rPr>
        <w:b/>
        <w:bCs/>
        <w:color w:val="4F6228"/>
        <w:sz w:val="32"/>
        <w:szCs w:val="32"/>
      </w:rPr>
    </w:pPr>
    <w:r>
      <w:rPr>
        <w:noProof/>
      </w:rPr>
      <w:drawing>
        <wp:anchor distT="0" distB="0" distL="114300" distR="114300" simplePos="0" relativeHeight="251657728" behindDoc="0" locked="0" layoutInCell="1" allowOverlap="1" wp14:anchorId="575C8D76" wp14:editId="36715E6F">
          <wp:simplePos x="0" y="0"/>
          <wp:positionH relativeFrom="page">
            <wp:posOffset>448310</wp:posOffset>
          </wp:positionH>
          <wp:positionV relativeFrom="page">
            <wp:posOffset>114300</wp:posOffset>
          </wp:positionV>
          <wp:extent cx="1171575" cy="447675"/>
          <wp:effectExtent l="0" t="0" r="0" b="0"/>
          <wp:wrapSquare wrapText="bothSides"/>
          <wp:docPr id="1" name="image1.png" descr="A logo with a leaf and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 logo with a leaf and text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71575" cy="4476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77E5A">
      <w:tab/>
    </w:r>
    <w:r w:rsidR="00077E5A">
      <w:tab/>
    </w:r>
    <w:r w:rsidR="00077E5A">
      <w:tab/>
    </w:r>
    <w:r w:rsidR="00077E5A">
      <w:tab/>
    </w:r>
    <w:r w:rsidR="00077E5A">
      <w:tab/>
    </w:r>
    <w:r w:rsidR="00077E5A">
      <w:tab/>
    </w:r>
    <w:r w:rsidR="00077E5A">
      <w:tab/>
    </w:r>
    <w:r w:rsidR="00077E5A">
      <w:tab/>
    </w:r>
    <w:r w:rsidR="00077E5A">
      <w:tab/>
    </w:r>
    <w:r w:rsidR="00077E5A">
      <w:tab/>
    </w:r>
    <w:r w:rsidR="00077E5A">
      <w:tab/>
    </w:r>
    <w:r w:rsidR="00077E5A">
      <w:tab/>
    </w:r>
    <w:r w:rsidR="00077E5A">
      <w:tab/>
    </w:r>
    <w:r w:rsidR="00077E5A">
      <w:tab/>
    </w:r>
    <w:r w:rsidR="00077E5A">
      <w:tab/>
    </w:r>
    <w:r w:rsidR="00077E5A">
      <w:rPr>
        <w:b/>
        <w:bCs/>
        <w:color w:val="4F6228"/>
        <w:sz w:val="32"/>
        <w:szCs w:val="32"/>
      </w:rPr>
      <w:t>IKC Lesson Plan</w:t>
    </w:r>
  </w:p>
  <w:p w14:paraId="3F113FBC" w14:textId="77777777" w:rsidR="00077E5A" w:rsidRDefault="00077E5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1ED"/>
    <w:rsid w:val="00065793"/>
    <w:rsid w:val="00077E5A"/>
    <w:rsid w:val="0027043F"/>
    <w:rsid w:val="003C5129"/>
    <w:rsid w:val="008C0EE5"/>
    <w:rsid w:val="009400C3"/>
    <w:rsid w:val="00A71B65"/>
    <w:rsid w:val="00B20B13"/>
    <w:rsid w:val="00C810CD"/>
    <w:rsid w:val="00E51E46"/>
    <w:rsid w:val="00E567BA"/>
    <w:rsid w:val="00ED11ED"/>
    <w:rsid w:val="00F702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8F0A4A"/>
  <w15:chartTrackingRefBased/>
  <w15:docId w15:val="{98945539-FA46-473E-B0A6-65B06C6F86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ptos" w:eastAsia="Aptos" w:hAnsi="Aptos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7E5A"/>
    <w:pPr>
      <w:widowControl w:val="0"/>
      <w:spacing w:after="200" w:line="276" w:lineRule="auto"/>
    </w:pPr>
    <w:rPr>
      <w:rFonts w:ascii="Calibri" w:eastAsia="Calibri" w:hAnsi="Calibri" w:cs="Calibri"/>
      <w:sz w:val="22"/>
      <w:szCs w:val="22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077E5A"/>
    <w:pPr>
      <w:keepNext/>
      <w:keepLines/>
      <w:spacing w:before="360" w:after="80"/>
      <w:outlineLvl w:val="0"/>
    </w:pPr>
    <w:rPr>
      <w:rFonts w:ascii="Aptos Display" w:eastAsia="Times New Roman" w:hAnsi="Aptos Display" w:cs="Times New Roman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7E5A"/>
    <w:pPr>
      <w:keepNext/>
      <w:keepLines/>
      <w:spacing w:before="160" w:after="80"/>
      <w:outlineLvl w:val="1"/>
    </w:pPr>
    <w:rPr>
      <w:rFonts w:ascii="Aptos Display" w:eastAsia="Times New Roman" w:hAnsi="Aptos Display" w:cs="Times New Roman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7E5A"/>
    <w:pPr>
      <w:keepNext/>
      <w:keepLines/>
      <w:spacing w:before="160" w:after="80"/>
      <w:outlineLvl w:val="2"/>
    </w:pPr>
    <w:rPr>
      <w:rFonts w:eastAsia="Times New Roman" w:cs="Times New Roman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7E5A"/>
    <w:pPr>
      <w:keepNext/>
      <w:keepLines/>
      <w:spacing w:before="80" w:after="40"/>
      <w:outlineLvl w:val="3"/>
    </w:pPr>
    <w:rPr>
      <w:rFonts w:eastAsia="Times New Roman" w:cs="Times New Roman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7E5A"/>
    <w:pPr>
      <w:keepNext/>
      <w:keepLines/>
      <w:spacing w:before="80" w:after="40"/>
      <w:outlineLvl w:val="4"/>
    </w:pPr>
    <w:rPr>
      <w:rFonts w:eastAsia="Times New Roman" w:cs="Times New Roman"/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7E5A"/>
    <w:pPr>
      <w:keepNext/>
      <w:keepLines/>
      <w:spacing w:before="40" w:after="0"/>
      <w:outlineLvl w:val="5"/>
    </w:pPr>
    <w:rPr>
      <w:rFonts w:eastAsia="Times New Roman" w:cs="Times New Roman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7E5A"/>
    <w:pPr>
      <w:keepNext/>
      <w:keepLines/>
      <w:spacing w:before="40" w:after="0"/>
      <w:outlineLvl w:val="6"/>
    </w:pPr>
    <w:rPr>
      <w:rFonts w:eastAsia="Times New Roman" w:cs="Times New Roman"/>
      <w:color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7E5A"/>
    <w:pPr>
      <w:keepNext/>
      <w:keepLines/>
      <w:spacing w:after="0"/>
      <w:outlineLvl w:val="7"/>
    </w:pPr>
    <w:rPr>
      <w:rFonts w:eastAsia="Times New Roman" w:cs="Times New Roman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7E5A"/>
    <w:pPr>
      <w:keepNext/>
      <w:keepLines/>
      <w:spacing w:after="0"/>
      <w:outlineLvl w:val="8"/>
    </w:pPr>
    <w:rPr>
      <w:rFonts w:eastAsia="Times New Roman" w:cs="Times New Roman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077E5A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Heading2Char">
    <w:name w:val="Heading 2 Char"/>
    <w:link w:val="Heading2"/>
    <w:uiPriority w:val="9"/>
    <w:semiHidden/>
    <w:rsid w:val="00077E5A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Heading3Char">
    <w:name w:val="Heading 3 Char"/>
    <w:link w:val="Heading3"/>
    <w:uiPriority w:val="9"/>
    <w:semiHidden/>
    <w:rsid w:val="00077E5A"/>
    <w:rPr>
      <w:rFonts w:eastAsia="Times New Roman" w:cs="Times New Roman"/>
      <w:color w:val="0F4761"/>
      <w:sz w:val="28"/>
      <w:szCs w:val="28"/>
    </w:rPr>
  </w:style>
  <w:style w:type="character" w:customStyle="1" w:styleId="Heading4Char">
    <w:name w:val="Heading 4 Char"/>
    <w:link w:val="Heading4"/>
    <w:uiPriority w:val="9"/>
    <w:semiHidden/>
    <w:rsid w:val="00077E5A"/>
    <w:rPr>
      <w:rFonts w:eastAsia="Times New Roman" w:cs="Times New Roman"/>
      <w:i/>
      <w:iCs/>
      <w:color w:val="0F4761"/>
    </w:rPr>
  </w:style>
  <w:style w:type="character" w:customStyle="1" w:styleId="Heading5Char">
    <w:name w:val="Heading 5 Char"/>
    <w:link w:val="Heading5"/>
    <w:uiPriority w:val="9"/>
    <w:semiHidden/>
    <w:rsid w:val="00077E5A"/>
    <w:rPr>
      <w:rFonts w:eastAsia="Times New Roman" w:cs="Times New Roman"/>
      <w:color w:val="0F4761"/>
    </w:rPr>
  </w:style>
  <w:style w:type="character" w:customStyle="1" w:styleId="Heading6Char">
    <w:name w:val="Heading 6 Char"/>
    <w:link w:val="Heading6"/>
    <w:uiPriority w:val="9"/>
    <w:semiHidden/>
    <w:rsid w:val="00077E5A"/>
    <w:rPr>
      <w:rFonts w:eastAsia="Times New Roman" w:cs="Times New Roman"/>
      <w:i/>
      <w:iCs/>
      <w:color w:val="595959"/>
    </w:rPr>
  </w:style>
  <w:style w:type="character" w:customStyle="1" w:styleId="Heading7Char">
    <w:name w:val="Heading 7 Char"/>
    <w:link w:val="Heading7"/>
    <w:uiPriority w:val="9"/>
    <w:semiHidden/>
    <w:rsid w:val="00077E5A"/>
    <w:rPr>
      <w:rFonts w:eastAsia="Times New Roman" w:cs="Times New Roman"/>
      <w:color w:val="595959"/>
    </w:rPr>
  </w:style>
  <w:style w:type="character" w:customStyle="1" w:styleId="Heading8Char">
    <w:name w:val="Heading 8 Char"/>
    <w:link w:val="Heading8"/>
    <w:uiPriority w:val="9"/>
    <w:semiHidden/>
    <w:rsid w:val="00077E5A"/>
    <w:rPr>
      <w:rFonts w:eastAsia="Times New Roman" w:cs="Times New Roman"/>
      <w:i/>
      <w:iCs/>
      <w:color w:val="272727"/>
    </w:rPr>
  </w:style>
  <w:style w:type="character" w:customStyle="1" w:styleId="Heading9Char">
    <w:name w:val="Heading 9 Char"/>
    <w:link w:val="Heading9"/>
    <w:uiPriority w:val="9"/>
    <w:semiHidden/>
    <w:rsid w:val="00077E5A"/>
    <w:rPr>
      <w:rFonts w:eastAsia="Times New Roman" w:cs="Times New Roman"/>
      <w:color w:val="272727"/>
    </w:rPr>
  </w:style>
  <w:style w:type="paragraph" w:styleId="Title">
    <w:name w:val="Title"/>
    <w:basedOn w:val="Normal"/>
    <w:next w:val="Normal"/>
    <w:link w:val="TitleChar"/>
    <w:uiPriority w:val="10"/>
    <w:qFormat/>
    <w:rsid w:val="00077E5A"/>
    <w:pPr>
      <w:spacing w:after="80" w:line="240" w:lineRule="auto"/>
      <w:contextualSpacing/>
    </w:pPr>
    <w:rPr>
      <w:rFonts w:ascii="Aptos Display" w:eastAsia="Times New Roman" w:hAnsi="Aptos Display" w:cs="Times New Roman"/>
      <w:spacing w:val="-10"/>
      <w:kern w:val="28"/>
      <w:sz w:val="56"/>
      <w:szCs w:val="56"/>
    </w:rPr>
  </w:style>
  <w:style w:type="character" w:customStyle="1" w:styleId="TitleChar">
    <w:name w:val="Title Char"/>
    <w:link w:val="Title"/>
    <w:uiPriority w:val="10"/>
    <w:rsid w:val="00077E5A"/>
    <w:rPr>
      <w:rFonts w:ascii="Aptos Display" w:eastAsia="Times New Roman" w:hAnsi="Aptos Display" w:cs="Times New Roman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7E5A"/>
    <w:pPr>
      <w:numPr>
        <w:ilvl w:val="1"/>
      </w:numPr>
    </w:pPr>
    <w:rPr>
      <w:rFonts w:eastAsia="Times New Roman" w:cs="Times New Roman"/>
      <w:color w:val="595959"/>
      <w:spacing w:val="15"/>
      <w:sz w:val="28"/>
      <w:szCs w:val="28"/>
    </w:rPr>
  </w:style>
  <w:style w:type="character" w:customStyle="1" w:styleId="SubtitleChar">
    <w:name w:val="Subtitle Char"/>
    <w:link w:val="Subtitle"/>
    <w:uiPriority w:val="11"/>
    <w:rsid w:val="00077E5A"/>
    <w:rPr>
      <w:rFonts w:eastAsia="Times New Roman" w:cs="Times New Roma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7E5A"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link w:val="Quote"/>
    <w:uiPriority w:val="29"/>
    <w:rsid w:val="00077E5A"/>
    <w:rPr>
      <w:i/>
      <w:iCs/>
      <w:color w:val="404040"/>
    </w:rPr>
  </w:style>
  <w:style w:type="paragraph" w:styleId="ListParagraph">
    <w:name w:val="List Paragraph"/>
    <w:basedOn w:val="Normal"/>
    <w:uiPriority w:val="34"/>
    <w:qFormat/>
    <w:rsid w:val="00077E5A"/>
    <w:pPr>
      <w:ind w:left="720"/>
      <w:contextualSpacing/>
    </w:pPr>
  </w:style>
  <w:style w:type="character" w:styleId="IntenseEmphasis">
    <w:name w:val="Intense Emphasis"/>
    <w:uiPriority w:val="21"/>
    <w:qFormat/>
    <w:rsid w:val="00077E5A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7E5A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IntenseQuoteChar">
    <w:name w:val="Intense Quote Char"/>
    <w:link w:val="IntenseQuote"/>
    <w:uiPriority w:val="30"/>
    <w:rsid w:val="00077E5A"/>
    <w:rPr>
      <w:i/>
      <w:iCs/>
      <w:color w:val="0F4761"/>
    </w:rPr>
  </w:style>
  <w:style w:type="character" w:styleId="IntenseReference">
    <w:name w:val="Intense Reference"/>
    <w:uiPriority w:val="32"/>
    <w:qFormat/>
    <w:rsid w:val="00077E5A"/>
    <w:rPr>
      <w:b/>
      <w:bCs/>
      <w:smallCaps/>
      <w:color w:val="0F4761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77E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rsid w:val="00077E5A"/>
    <w:rPr>
      <w:rFonts w:ascii="Calibri" w:eastAsia="Calibri" w:hAnsi="Calibri" w:cs="Calibri"/>
      <w:kern w:val="0"/>
      <w:sz w:val="22"/>
      <w:szCs w:val="22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077E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077E5A"/>
    <w:rPr>
      <w:rFonts w:ascii="Calibri" w:eastAsia="Calibri" w:hAnsi="Calibri" w:cs="Calibri"/>
      <w:kern w:val="0"/>
      <w:sz w:val="22"/>
      <w:szCs w:val="22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Y7%20English\Y7%20ENG%20WPT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Y7 ENG WPT</Template>
  <TotalTime>11</TotalTime>
  <Pages>2</Pages>
  <Words>236</Words>
  <Characters>1349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Vivobook S14</dc:creator>
  <cp:keywords/>
  <dc:description/>
  <cp:lastModifiedBy>Lyla El-Gueretly</cp:lastModifiedBy>
  <cp:revision>2</cp:revision>
  <dcterms:created xsi:type="dcterms:W3CDTF">2026-01-12T10:53:00Z</dcterms:created>
  <dcterms:modified xsi:type="dcterms:W3CDTF">2026-01-12T10:53:00Z</dcterms:modified>
</cp:coreProperties>
</file>